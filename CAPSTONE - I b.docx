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6271FC2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64578D6" w14:textId="77777777" w:rsidR="004B7E44" w:rsidRDefault="004B7E44" w:rsidP="0070504C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5F94C1B" wp14:editId="51885ABD">
                      <wp:extent cx="5138670" cy="169926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699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30C62D" w14:textId="79E8812B" w:rsidR="005730A5" w:rsidRDefault="005730A5" w:rsidP="004B7E44">
                                  <w:pPr>
                                    <w:pStyle w:val="Title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  <w:r w:rsidRPr="002D3727">
                                    <w:rPr>
                                      <w:sz w:val="52"/>
                                      <w:szCs w:val="52"/>
                                    </w:rPr>
                                    <w:t>property buying guide using data science</w:t>
                                  </w:r>
                                </w:p>
                                <w:p w14:paraId="67B053D7" w14:textId="728D5DCE" w:rsidR="005730A5" w:rsidRDefault="005730A5" w:rsidP="004B7E44">
                                  <w:pPr>
                                    <w:pStyle w:val="Title"/>
                                    <w:rPr>
                                      <w:sz w:val="52"/>
                                      <w:szCs w:val="52"/>
                                    </w:rPr>
                                  </w:pPr>
                                </w:p>
                                <w:p w14:paraId="3454ADF5" w14:textId="62E7A70A" w:rsidR="005730A5" w:rsidRPr="002D3727" w:rsidRDefault="005730A5" w:rsidP="002D3727">
                                  <w:pPr>
                                    <w:pStyle w:val="Title"/>
                                    <w:rPr>
                                      <w:sz w:val="40"/>
                                    </w:rPr>
                                  </w:pPr>
                                  <w:r w:rsidRPr="002D3727">
                                    <w:rPr>
                                      <w:sz w:val="40"/>
                                    </w:rPr>
                                    <w:t>JOE AUSTIN a.M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F94C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3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" filled="f" stroked="f" strokeweight=".5pt">
                      <v:textbox>
                        <w:txbxContent>
                          <w:p w14:paraId="0930C62D" w14:textId="79E8812B" w:rsidR="005730A5" w:rsidRDefault="005730A5" w:rsidP="004B7E44">
                            <w:pPr>
                              <w:pStyle w:val="Title"/>
                              <w:rPr>
                                <w:sz w:val="52"/>
                                <w:szCs w:val="52"/>
                              </w:rPr>
                            </w:pPr>
                            <w:r w:rsidRPr="002D3727">
                              <w:rPr>
                                <w:sz w:val="52"/>
                                <w:szCs w:val="52"/>
                              </w:rPr>
                              <w:t>property buying guide using data science</w:t>
                            </w:r>
                          </w:p>
                          <w:p w14:paraId="67B053D7" w14:textId="728D5DCE" w:rsidR="005730A5" w:rsidRDefault="005730A5" w:rsidP="004B7E44">
                            <w:pPr>
                              <w:pStyle w:val="Title"/>
                              <w:rPr>
                                <w:sz w:val="52"/>
                                <w:szCs w:val="52"/>
                              </w:rPr>
                            </w:pPr>
                          </w:p>
                          <w:p w14:paraId="3454ADF5" w14:textId="62E7A70A" w:rsidR="005730A5" w:rsidRPr="002D3727" w:rsidRDefault="005730A5" w:rsidP="002D3727">
                            <w:pPr>
                              <w:pStyle w:val="Title"/>
                              <w:rPr>
                                <w:sz w:val="40"/>
                              </w:rPr>
                            </w:pPr>
                            <w:r w:rsidRPr="002D3727">
                              <w:rPr>
                                <w:sz w:val="40"/>
                              </w:rPr>
                              <w:t>JOE AUSTIN a.M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2397C8A" w14:textId="700D65A6" w:rsidR="004B7E44" w:rsidRDefault="004B7E44" w:rsidP="0070504C">
            <w:pPr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9CB2DAB" wp14:editId="64D94A17">
                      <wp:extent cx="709295" cy="0"/>
                      <wp:effectExtent l="19050" t="38100" r="38100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9295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282EEF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5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6B88F5" w14:textId="77777777" w:rsidR="004B7E44" w:rsidRDefault="004B7E44" w:rsidP="0070504C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062AA3E" wp14:editId="5429CA90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9E4643" w14:textId="66F9284C" w:rsidR="005730A5" w:rsidRPr="004B7E44" w:rsidRDefault="005730A5" w:rsidP="0070504C">
                                  <w:pPr>
                                    <w:pStyle w:val="Subtitle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8BDCF9" wp14:editId="72858B08">
                                        <wp:extent cx="1089660" cy="914400"/>
                                        <wp:effectExtent l="0" t="0" r="0" b="0"/>
                                        <wp:docPr id="4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9660" cy="914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062AA3E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489E4643" w14:textId="66F9284C" w:rsidR="005730A5" w:rsidRPr="004B7E44" w:rsidRDefault="005730A5" w:rsidP="0070504C">
                            <w:pPr>
                              <w:pStyle w:val="Subtitle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8BDCF9" wp14:editId="72858B08">
                                  <wp:extent cx="1089660" cy="91440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9660" cy="914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17F5A0BE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E2C273" w14:textId="77777777" w:rsidR="004B7E44" w:rsidRDefault="004B7E44" w:rsidP="0070504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4CDF6F" wp14:editId="3A249F7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B9733" w14:textId="4080551D" w:rsidR="005730A5" w:rsidRPr="004B7E44" w:rsidRDefault="005730A5" w:rsidP="004B7E44">
                                  <w:pPr>
                                    <w:pStyle w:val="Heading1"/>
                                  </w:pPr>
                                  <w:r>
                                    <w:t>CAPSTONE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4CDF6F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70FB9733" w14:textId="4080551D" w:rsidR="005730A5" w:rsidRPr="004B7E44" w:rsidRDefault="005730A5" w:rsidP="004B7E44">
                            <w:pPr>
                              <w:pStyle w:val="Heading1"/>
                            </w:pPr>
                            <w:r>
                              <w:t>CAPSTONE PROJECT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B4A99A9" w14:textId="77777777" w:rsidR="004B7E44" w:rsidRDefault="004B7E44" w:rsidP="0070504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062831" wp14:editId="4940ADBA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6ED4A" w14:textId="6835CE27" w:rsidR="005730A5" w:rsidRPr="004B7E44" w:rsidRDefault="005730A5" w:rsidP="004B7E44">
                                  <w:r>
                                    <w:t xml:space="preserve">IBM DATA SCIENCE </w:t>
                                  </w:r>
                                  <w:r>
                                    <w:br/>
                                    <w:t xml:space="preserve">PROFESSIONAL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062831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14:paraId="2F66ED4A" w14:textId="6835CE27" w:rsidR="005730A5" w:rsidRPr="004B7E44" w:rsidRDefault="005730A5" w:rsidP="004B7E44">
                            <w:r>
                              <w:t xml:space="preserve">IBM DATA SCIENCE </w:t>
                            </w:r>
                            <w:r>
                              <w:br/>
                              <w:t xml:space="preserve">PROFESSIONAL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1558ED0" wp14:editId="5A549E06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E54B2C" w14:textId="7F504A5A" w:rsidR="005730A5" w:rsidRDefault="005730A5" w:rsidP="004B7E44">
                                  <w:r>
                                    <w:t>9710210164</w:t>
                                  </w:r>
                                </w:p>
                                <w:p w14:paraId="48817D33" w14:textId="66A2B233" w:rsidR="005730A5" w:rsidRPr="004B7E44" w:rsidRDefault="005730A5" w:rsidP="004B7E44">
                                  <w:r>
                                    <w:t>joeathimala@gmail.com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1558ED0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" filled="f" stroked="f" strokeweight=".5pt">
                      <v:textbox>
                        <w:txbxContent>
                          <w:p w14:paraId="05E54B2C" w14:textId="7F504A5A" w:rsidR="005730A5" w:rsidRDefault="005730A5" w:rsidP="004B7E44">
                            <w:r>
                              <w:t>9710210164</w:t>
                            </w:r>
                          </w:p>
                          <w:p w14:paraId="48817D33" w14:textId="66A2B233" w:rsidR="005730A5" w:rsidRPr="004B7E44" w:rsidRDefault="005730A5" w:rsidP="004B7E44">
                            <w:r>
                              <w:t>joeathimala@gmail.com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5246347" w14:textId="712F44D8" w:rsidR="004B7E44" w:rsidRDefault="004B7E44" w:rsidP="0070504C">
      <w:r>
        <w:rPr>
          <w:noProof/>
        </w:rPr>
        <w:drawing>
          <wp:anchor distT="0" distB="0" distL="114300" distR="114300" simplePos="0" relativeHeight="251658240" behindDoc="1" locked="0" layoutInCell="1" allowOverlap="1" wp14:anchorId="7B3F2B8F" wp14:editId="417715EB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090B3B6" wp14:editId="1A4B10B5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6B0A2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200174DC" w14:textId="270431D9" w:rsidR="004B7E44" w:rsidRDefault="004B7E44" w:rsidP="0070504C">
      <w:pPr>
        <w:spacing w:after="200"/>
      </w:pPr>
      <w:r>
        <w:br w:type="page"/>
      </w:r>
    </w:p>
    <w:p w14:paraId="698B3D47" w14:textId="77777777" w:rsidR="0074674E" w:rsidRPr="0070504C" w:rsidRDefault="0074674E" w:rsidP="0074674E">
      <w:pPr>
        <w:ind w:right="-234"/>
        <w:rPr>
          <w:rFonts w:ascii="Times New Roman" w:hAnsi="Times New Roman" w:cs="Times New Roman"/>
          <w:szCs w:val="28"/>
        </w:rPr>
      </w:pPr>
    </w:p>
    <w:p w14:paraId="1DBAC56E" w14:textId="77777777" w:rsidR="0074674E" w:rsidRPr="0070504C" w:rsidRDefault="0074674E" w:rsidP="0074674E">
      <w:pPr>
        <w:ind w:right="-234"/>
        <w:rPr>
          <w:rFonts w:ascii="Times New Roman" w:hAnsi="Times New Roman" w:cs="Times New Roman"/>
          <w:szCs w:val="28"/>
        </w:rPr>
      </w:pPr>
    </w:p>
    <w:p w14:paraId="2134D15F" w14:textId="77777777" w:rsidR="0074674E" w:rsidRPr="0070504C" w:rsidRDefault="0074674E" w:rsidP="0074674E">
      <w:pPr>
        <w:pStyle w:val="Heading4"/>
        <w:ind w:right="-234"/>
        <w:rPr>
          <w:rFonts w:ascii="Times New Roman" w:eastAsiaTheme="minorHAnsi" w:hAnsi="Times New Roman"/>
          <w:i/>
          <w:iCs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data </w:t>
      </w:r>
      <w:proofErr w:type="gramStart"/>
      <w:r>
        <w:rPr>
          <w:rFonts w:ascii="Times New Roman" w:hAnsi="Times New Roman"/>
          <w:color w:val="auto"/>
          <w:sz w:val="28"/>
          <w:szCs w:val="28"/>
        </w:rPr>
        <w:t>used :</w:t>
      </w:r>
      <w:proofErr w:type="gramEnd"/>
    </w:p>
    <w:p w14:paraId="0250FD23" w14:textId="77777777" w:rsidR="0074674E" w:rsidRPr="0070504C" w:rsidRDefault="0074674E" w:rsidP="0074674E">
      <w:pPr>
        <w:ind w:right="-234"/>
        <w:rPr>
          <w:rFonts w:ascii="Times New Roman" w:hAnsi="Times New Roman" w:cs="Times New Roman"/>
          <w:szCs w:val="28"/>
        </w:rPr>
      </w:pPr>
      <w:proofErr w:type="spellStart"/>
      <w:r w:rsidRPr="0070504C">
        <w:rPr>
          <w:rFonts w:ascii="Times New Roman" w:hAnsi="Times New Roman" w:cs="Times New Roman"/>
          <w:szCs w:val="28"/>
        </w:rPr>
        <w:t>tments</w:t>
      </w:r>
      <w:proofErr w:type="spellEnd"/>
      <w:r w:rsidRPr="0070504C">
        <w:rPr>
          <w:rFonts w:ascii="Times New Roman" w:hAnsi="Times New Roman" w:cs="Times New Roman"/>
          <w:szCs w:val="28"/>
        </w:rPr>
        <w:t xml:space="preserve"> value proposition. This, and a</w:t>
      </w:r>
    </w:p>
    <w:p w14:paraId="780BD019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  <w:hyperlink r:id="rId9" w:anchor="Bengaluru_House_Data.csv" w:history="1">
        <w:r w:rsidRPr="00546927">
          <w:rPr>
            <w:rFonts w:ascii="Times New Roman" w:eastAsia="Georgia" w:hAnsi="Times New Roman" w:cs="Times New Roman"/>
            <w:color w:val="0000FF"/>
            <w:szCs w:val="28"/>
            <w:u w:val="single"/>
          </w:rPr>
          <w:t>https://www.kaggle.com/amitabhajoy/bengaluru-house-price-data/data#Bengaluru_House_Data.csv</w:t>
        </w:r>
      </w:hyperlink>
    </w:p>
    <w:p w14:paraId="783B4B9D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</w:p>
    <w:p w14:paraId="15D0B29C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  <w:r w:rsidRPr="00546927">
        <w:rPr>
          <w:rFonts w:ascii="Times New Roman" w:eastAsia="Georgia" w:hAnsi="Times New Roman" w:cs="Times New Roman"/>
          <w:color w:val="auto"/>
          <w:szCs w:val="28"/>
        </w:rPr>
        <w:t>This is the dataset that is used that contains the prices of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13000 homes in all neighborhoods of Bengaluru city.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 We extract the list of all unique neighborhoods from this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dataset.</w:t>
      </w:r>
    </w:p>
    <w:p w14:paraId="0260C5CB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</w:p>
    <w:p w14:paraId="5590BC49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  <w:r w:rsidRPr="00546927">
        <w:rPr>
          <w:rFonts w:ascii="Times New Roman" w:eastAsia="Georgia" w:hAnsi="Times New Roman" w:cs="Times New Roman"/>
          <w:color w:val="auto"/>
          <w:szCs w:val="28"/>
        </w:rPr>
        <w:t>We then use this list and get the locations in terms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of latitude and longitude coordinates by calling the 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Foursquare API : </w:t>
      </w:r>
      <w:hyperlink r:id="rId10" w:history="1">
        <w:r w:rsidRPr="00546927">
          <w:rPr>
            <w:rFonts w:ascii="Times New Roman" w:eastAsia="Georgia" w:hAnsi="Times New Roman" w:cs="Times New Roman"/>
            <w:color w:val="0000FF"/>
            <w:szCs w:val="28"/>
            <w:u w:val="single"/>
          </w:rPr>
          <w:t>https://developer.foursquare.com/</w:t>
        </w:r>
      </w:hyperlink>
      <w:r w:rsidRPr="00546927">
        <w:rPr>
          <w:rFonts w:ascii="Times New Roman" w:eastAsia="Georgia" w:hAnsi="Times New Roman" w:cs="Times New Roman"/>
          <w:color w:val="auto"/>
          <w:szCs w:val="28"/>
        </w:rPr>
        <w:t>.</w:t>
      </w:r>
    </w:p>
    <w:p w14:paraId="2C941790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</w:p>
    <w:p w14:paraId="4858AE07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With our data, we now also cluster the regions based on 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>l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evels of development by all amenities available, also using the Foursquare API. Then, we map these to th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e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prices to arrive at various ‘Value </w:t>
      </w:r>
      <w:proofErr w:type="gramStart"/>
      <w:r w:rsidRPr="00546927">
        <w:rPr>
          <w:rFonts w:ascii="Times New Roman" w:eastAsia="Georgia" w:hAnsi="Times New Roman" w:cs="Times New Roman"/>
          <w:color w:val="auto"/>
          <w:szCs w:val="28"/>
        </w:rPr>
        <w:t>For</w:t>
      </w:r>
      <w:proofErr w:type="gramEnd"/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 Money’ classes.</w:t>
      </w:r>
    </w:p>
    <w:p w14:paraId="0D191DA9" w14:textId="77777777" w:rsidR="0074674E" w:rsidRPr="00546927" w:rsidRDefault="0074674E" w:rsidP="0074674E">
      <w:pPr>
        <w:spacing w:line="240" w:lineRule="auto"/>
        <w:ind w:right="36"/>
        <w:rPr>
          <w:rFonts w:ascii="Times New Roman" w:eastAsia="Georgia" w:hAnsi="Times New Roman" w:cs="Times New Roman"/>
          <w:color w:val="auto"/>
          <w:szCs w:val="28"/>
        </w:rPr>
      </w:pPr>
    </w:p>
    <w:p w14:paraId="17938B14" w14:textId="7B812CD4" w:rsidR="0074674E" w:rsidRDefault="0074674E" w:rsidP="0074674E">
      <w:pPr>
        <w:spacing w:line="240" w:lineRule="auto"/>
        <w:ind w:right="36"/>
        <w:rPr>
          <w:rFonts w:ascii="Times New Roman" w:eastAsia="Georgia" w:hAnsi="Times New Roman" w:cs="Times New Roman"/>
          <w:color w:val="auto"/>
          <w:szCs w:val="28"/>
        </w:rPr>
      </w:pPr>
      <w:r w:rsidRPr="00546927">
        <w:rPr>
          <w:rFonts w:ascii="Times New Roman" w:eastAsia="Georgia" w:hAnsi="Times New Roman" w:cs="Times New Roman"/>
          <w:color w:val="auto"/>
          <w:szCs w:val="28"/>
        </w:rPr>
        <w:t>Finally using the dataset from Kaggle again, we build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a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 predictive model to predict the house price.</w:t>
      </w:r>
    </w:p>
    <w:p w14:paraId="25A1B801" w14:textId="77777777" w:rsidR="0074674E" w:rsidRPr="00546927" w:rsidRDefault="0074674E" w:rsidP="0074674E">
      <w:pPr>
        <w:spacing w:line="240" w:lineRule="auto"/>
        <w:ind w:right="36"/>
        <w:rPr>
          <w:rFonts w:ascii="Times New Roman" w:eastAsia="Georgia" w:hAnsi="Times New Roman" w:cs="Times New Roman"/>
          <w:color w:val="auto"/>
          <w:szCs w:val="28"/>
        </w:rPr>
      </w:pPr>
    </w:p>
    <w:p w14:paraId="124B37F7" w14:textId="38718C04" w:rsidR="0074674E" w:rsidRDefault="0074674E" w:rsidP="0074674E">
      <w:pPr>
        <w:ind w:right="-4074"/>
      </w:pPr>
    </w:p>
    <w:p w14:paraId="06539026" w14:textId="77777777" w:rsidR="0074674E" w:rsidRPr="0070504C" w:rsidRDefault="0074674E" w:rsidP="0074674E">
      <w:pPr>
        <w:pStyle w:val="Heading4"/>
        <w:ind w:right="-234"/>
        <w:rPr>
          <w:rFonts w:ascii="Times New Roman" w:eastAsiaTheme="minorHAnsi" w:hAnsi="Times New Roman"/>
          <w:i/>
          <w:iCs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DATA USECASE </w:t>
      </w:r>
      <w:proofErr w:type="gramStart"/>
      <w:r>
        <w:rPr>
          <w:rFonts w:ascii="Times New Roman" w:hAnsi="Times New Roman"/>
          <w:color w:val="auto"/>
          <w:sz w:val="28"/>
          <w:szCs w:val="28"/>
        </w:rPr>
        <w:t>objective :</w:t>
      </w:r>
      <w:proofErr w:type="gramEnd"/>
    </w:p>
    <w:p w14:paraId="4ECDADC9" w14:textId="77777777" w:rsidR="0074674E" w:rsidRPr="0070504C" w:rsidRDefault="0074674E" w:rsidP="0074674E">
      <w:pPr>
        <w:ind w:right="-234"/>
        <w:rPr>
          <w:rFonts w:ascii="Times New Roman" w:hAnsi="Times New Roman" w:cs="Times New Roman"/>
          <w:szCs w:val="28"/>
        </w:rPr>
      </w:pPr>
      <w:r w:rsidRPr="0070504C">
        <w:rPr>
          <w:rFonts w:ascii="Times New Roman" w:hAnsi="Times New Roman" w:cs="Times New Roman"/>
          <w:szCs w:val="28"/>
        </w:rPr>
        <w:t xml:space="preserve">general air of doubt prevailing still have caused the </w:t>
      </w:r>
      <w:proofErr w:type="spellStart"/>
      <w:r w:rsidRPr="0070504C">
        <w:rPr>
          <w:rFonts w:ascii="Times New Roman" w:hAnsi="Times New Roman" w:cs="Times New Roman"/>
          <w:szCs w:val="28"/>
        </w:rPr>
        <w:t>ongoingtuation</w:t>
      </w:r>
      <w:proofErr w:type="spellEnd"/>
      <w:r w:rsidRPr="0070504C">
        <w:rPr>
          <w:rFonts w:ascii="Times New Roman" w:hAnsi="Times New Roman" w:cs="Times New Roman"/>
          <w:szCs w:val="28"/>
        </w:rPr>
        <w:t>.</w:t>
      </w:r>
    </w:p>
    <w:p w14:paraId="4390E9C3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1.We aim to use location data for all </w:t>
      </w:r>
      <w:proofErr w:type="spellStart"/>
      <w:r w:rsidRPr="00546927">
        <w:rPr>
          <w:rFonts w:ascii="Times New Roman" w:eastAsia="Georgia" w:hAnsi="Times New Roman" w:cs="Times New Roman"/>
          <w:color w:val="auto"/>
          <w:szCs w:val="28"/>
        </w:rPr>
        <w:t>neighbourhoods</w:t>
      </w:r>
      <w:proofErr w:type="spellEnd"/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 in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Bengaluru city using the Foursquare API and classif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>y t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he regions into areas of varying development based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on the number of amenities available around the area.</w:t>
      </w:r>
    </w:p>
    <w:p w14:paraId="2964AD57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</w:p>
    <w:p w14:paraId="165AB1BC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2.We then map these areas to our dataset containing the prices of houses in all </w:t>
      </w:r>
      <w:proofErr w:type="spellStart"/>
      <w:r w:rsidRPr="00546927">
        <w:rPr>
          <w:rFonts w:ascii="Times New Roman" w:eastAsia="Georgia" w:hAnsi="Times New Roman" w:cs="Times New Roman"/>
          <w:color w:val="auto"/>
          <w:szCs w:val="28"/>
        </w:rPr>
        <w:t>neighbourhoods</w:t>
      </w:r>
      <w:proofErr w:type="spellEnd"/>
      <w:r w:rsidRPr="00546927">
        <w:rPr>
          <w:rFonts w:ascii="Times New Roman" w:eastAsia="Georgia" w:hAnsi="Times New Roman" w:cs="Times New Roman"/>
          <w:color w:val="auto"/>
          <w:szCs w:val="28"/>
        </w:rPr>
        <w:t xml:space="preserve"> and arrive at a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conclusion if it is worth investing in the particular neighborhood or not.</w:t>
      </w:r>
    </w:p>
    <w:p w14:paraId="30612595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</w:p>
    <w:p w14:paraId="19EB8605" w14:textId="77777777" w:rsidR="0074674E" w:rsidRPr="00546927" w:rsidRDefault="0074674E" w:rsidP="0074674E">
      <w:pPr>
        <w:spacing w:line="240" w:lineRule="auto"/>
        <w:ind w:right="-234"/>
        <w:rPr>
          <w:rFonts w:ascii="Times New Roman" w:eastAsia="Georgia" w:hAnsi="Times New Roman" w:cs="Times New Roman"/>
          <w:color w:val="auto"/>
          <w:szCs w:val="28"/>
        </w:rPr>
      </w:pPr>
      <w:r w:rsidRPr="00546927">
        <w:rPr>
          <w:rFonts w:ascii="Times New Roman" w:eastAsia="Georgia" w:hAnsi="Times New Roman" w:cs="Times New Roman"/>
          <w:color w:val="auto"/>
          <w:szCs w:val="28"/>
        </w:rPr>
        <w:t>3.Additionally, we build a Machine Learning model to predict the price of a new house in Bengaluru to further help the people to cross-check if a house is selling for the</w:t>
      </w:r>
      <w:r w:rsidRPr="0070504C">
        <w:rPr>
          <w:rFonts w:ascii="Times New Roman" w:eastAsia="Georgia" w:hAnsi="Times New Roman" w:cs="Times New Roman"/>
          <w:color w:val="auto"/>
          <w:szCs w:val="28"/>
        </w:rPr>
        <w:t xml:space="preserve"> </w:t>
      </w:r>
      <w:r w:rsidRPr="00546927">
        <w:rPr>
          <w:rFonts w:ascii="Times New Roman" w:eastAsia="Georgia" w:hAnsi="Times New Roman" w:cs="Times New Roman"/>
          <w:color w:val="auto"/>
          <w:szCs w:val="28"/>
        </w:rPr>
        <w:t>correct price or not.</w:t>
      </w:r>
    </w:p>
    <w:p w14:paraId="7715470C" w14:textId="77777777" w:rsidR="0074674E" w:rsidRDefault="0074674E" w:rsidP="0074674E">
      <w:pPr>
        <w:ind w:right="-4074"/>
      </w:pPr>
    </w:p>
    <w:p w14:paraId="04F8BD93" w14:textId="2E472926" w:rsidR="00546927" w:rsidRPr="0074674E" w:rsidRDefault="00546927" w:rsidP="0070504C">
      <w:pPr>
        <w:ind w:right="-234"/>
        <w:rPr>
          <w:rFonts w:ascii="Times New Roman" w:eastAsia="Georgia" w:hAnsi="Times New Roman" w:cs="Times New Roman"/>
          <w:color w:val="auto"/>
          <w:szCs w:val="28"/>
        </w:rPr>
      </w:pPr>
      <w:r w:rsidRPr="0070504C">
        <w:rPr>
          <w:rFonts w:ascii="Times New Roman" w:hAnsi="Times New Roman" w:cs="Times New Roman"/>
          <w:szCs w:val="28"/>
        </w:rPr>
        <w:t>have even shown that a number of people are</w:t>
      </w:r>
    </w:p>
    <w:p w14:paraId="558D5D95" w14:textId="77777777" w:rsidR="00546927" w:rsidRPr="0070504C" w:rsidRDefault="00546927" w:rsidP="0070504C">
      <w:pPr>
        <w:ind w:right="-234"/>
        <w:rPr>
          <w:rFonts w:ascii="Times New Roman" w:hAnsi="Times New Roman" w:cs="Times New Roman"/>
          <w:szCs w:val="28"/>
        </w:rPr>
      </w:pPr>
      <w:r w:rsidRPr="0070504C">
        <w:rPr>
          <w:rFonts w:ascii="Times New Roman" w:hAnsi="Times New Roman" w:cs="Times New Roman"/>
          <w:szCs w:val="28"/>
        </w:rPr>
        <w:t>Skeptical about their property purchase as they are unsure</w:t>
      </w:r>
    </w:p>
    <w:p w14:paraId="671D2773" w14:textId="738CF94F" w:rsidR="0070504C" w:rsidRPr="00546927" w:rsidRDefault="0070504C" w:rsidP="0070504C">
      <w:pPr>
        <w:ind w:right="-4074"/>
      </w:pPr>
      <w:r>
        <w:t>-d</w:t>
      </w:r>
    </w:p>
    <w:sectPr w:rsidR="0070504C" w:rsidRPr="00546927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9CC71" w14:textId="77777777" w:rsidR="005730A5" w:rsidRDefault="005730A5" w:rsidP="004B7E44">
      <w:r>
        <w:separator/>
      </w:r>
    </w:p>
  </w:endnote>
  <w:endnote w:type="continuationSeparator" w:id="0">
    <w:p w14:paraId="4BF768DF" w14:textId="77777777" w:rsidR="005730A5" w:rsidRDefault="005730A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5730A5" w14:paraId="487C6D7A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FA3C2FD" w14:textId="15FC11D9" w:rsidR="005730A5" w:rsidRDefault="0074674E" w:rsidP="004B7E44">
          <w:pPr>
            <w:pStyle w:val="Footer"/>
          </w:pPr>
          <w:hyperlink r:id="rId1" w:history="1">
            <w:r w:rsidR="005730A5">
              <w:rPr>
                <w:rStyle w:val="Hyperlink"/>
              </w:rPr>
              <w:t>https://www.coursera.org/learn/applied-data-science-capstone/home/welcome</w:t>
            </w:r>
          </w:hyperlink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6D44FA" w14:textId="77777777" w:rsidR="005730A5" w:rsidRDefault="005730A5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1D31F" w14:textId="77777777" w:rsidR="005730A5" w:rsidRDefault="005730A5" w:rsidP="004B7E44">
      <w:r>
        <w:separator/>
      </w:r>
    </w:p>
  </w:footnote>
  <w:footnote w:type="continuationSeparator" w:id="0">
    <w:p w14:paraId="7B06F85F" w14:textId="77777777" w:rsidR="005730A5" w:rsidRDefault="005730A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5730A5" w14:paraId="46C2F580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C1D2FE3" w14:textId="77777777" w:rsidR="005730A5" w:rsidRDefault="005730A5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14AE9B29" wp14:editId="09833263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5FAC04" w14:textId="77777777" w:rsidR="005730A5" w:rsidRPr="004B7E44" w:rsidRDefault="005730A5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4AE9B2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" fillcolor="#a4063e [3204]" stroked="f" strokeweight="2pt">
                    <v:textbox>
                      <w:txbxContent>
                        <w:p w14:paraId="545FAC04" w14:textId="77777777" w:rsidR="005730A5" w:rsidRPr="004B7E44" w:rsidRDefault="005730A5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0403BF"/>
    <w:multiLevelType w:val="hybridMultilevel"/>
    <w:tmpl w:val="158E33D4"/>
    <w:lvl w:ilvl="0" w:tplc="03FC3F9E">
      <w:numFmt w:val="bullet"/>
      <w:lvlText w:val="-"/>
      <w:lvlJc w:val="left"/>
      <w:pPr>
        <w:ind w:left="720" w:hanging="360"/>
      </w:pPr>
      <w:rPr>
        <w:rFonts w:ascii="Franklin Gothic Book" w:eastAsia="Times New Roman" w:hAnsi="Franklin Gothic Book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27"/>
    <w:rsid w:val="00293B83"/>
    <w:rsid w:val="002D3727"/>
    <w:rsid w:val="004B7E44"/>
    <w:rsid w:val="004D5252"/>
    <w:rsid w:val="004F2B86"/>
    <w:rsid w:val="00546927"/>
    <w:rsid w:val="005730A5"/>
    <w:rsid w:val="005A718F"/>
    <w:rsid w:val="006A3CE7"/>
    <w:rsid w:val="007010AD"/>
    <w:rsid w:val="0070504C"/>
    <w:rsid w:val="0074674E"/>
    <w:rsid w:val="007516CF"/>
    <w:rsid w:val="008033D4"/>
    <w:rsid w:val="008B33BC"/>
    <w:rsid w:val="009120E9"/>
    <w:rsid w:val="00945900"/>
    <w:rsid w:val="009C396C"/>
    <w:rsid w:val="00B572B4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1774392"/>
  <w15:chartTrackingRefBased/>
  <w15:docId w15:val="{FC4E1532-E4EA-498D-B246-DF6DDC253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546927"/>
    <w:rPr>
      <w:color w:val="0000FF"/>
      <w:u w:val="single"/>
    </w:rPr>
  </w:style>
  <w:style w:type="paragraph" w:customStyle="1" w:styleId="Text">
    <w:name w:val="Text"/>
    <w:basedOn w:val="Normal"/>
    <w:uiPriority w:val="5"/>
    <w:qFormat/>
    <w:rsid w:val="00546927"/>
    <w:pPr>
      <w:spacing w:line="240" w:lineRule="auto"/>
    </w:pPr>
    <w:rPr>
      <w:rFonts w:eastAsiaTheme="minorHAnsi"/>
      <w:color w:val="auto"/>
      <w:szCs w:val="28"/>
    </w:rPr>
  </w:style>
  <w:style w:type="paragraph" w:styleId="NormalWeb">
    <w:name w:val="Normal (Web)"/>
    <w:basedOn w:val="Normal"/>
    <w:uiPriority w:val="99"/>
    <w:semiHidden/>
    <w:unhideWhenUsed/>
    <w:rsid w:val="005469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eveloper.foursquar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amitabhajoy/bengaluru-house-price-data/data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ursera.org/learn/applied-data-science-capstone/home/welcom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au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2</TotalTime>
  <Pages>2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Austin Athimala</dc:creator>
  <cp:keywords/>
  <dc:description/>
  <cp:lastModifiedBy>Joe Austin Athimala</cp:lastModifiedBy>
  <cp:revision>2</cp:revision>
  <dcterms:created xsi:type="dcterms:W3CDTF">2020-05-08T16:43:00Z</dcterms:created>
  <dcterms:modified xsi:type="dcterms:W3CDTF">2020-05-08T16:43:00Z</dcterms:modified>
</cp:coreProperties>
</file>